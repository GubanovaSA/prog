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C9FF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2C715E5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Государственное автономное образовательное учреждение </w:t>
      </w:r>
    </w:p>
    <w:p w14:paraId="143CC51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Высшего образования города Москвы</w:t>
      </w:r>
    </w:p>
    <w:p w14:paraId="7A62A20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«Московский городской педагогический университет»</w:t>
      </w:r>
    </w:p>
    <w:p w14:paraId="2C4606A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(ГАОУ ВО МГПУ)</w:t>
      </w:r>
    </w:p>
    <w:p w14:paraId="2259220D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Институт цифрового образования</w:t>
      </w:r>
    </w:p>
    <w:p w14:paraId="71A82E19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Департамент информатики, управления и технологий</w:t>
      </w:r>
    </w:p>
    <w:p w14:paraId="638BCBD3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ТЧЕТ</w:t>
      </w:r>
    </w:p>
    <w:p w14:paraId="26D1C423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 дисциплине «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Базы данных</w:t>
      </w:r>
      <w:r>
        <w:rPr>
          <w:rFonts w:hint="default" w:ascii="Times New Roman" w:hAnsi="Times New Roman" w:eastAsia="SimSun" w:cs="Times New Roman"/>
          <w:sz w:val="28"/>
          <w:szCs w:val="28"/>
        </w:rPr>
        <w:t>»</w:t>
      </w:r>
    </w:p>
    <w:p w14:paraId="570A143F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на тему:</w:t>
      </w:r>
    </w:p>
    <w:p w14:paraId="639A637E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МНОГОТАБЛИЧНЫЕ ЗАПРОСЫ, ОБЪЕДИНЕНИЕ ДАННЫХ И ИХ МОДИФИКАЦИЯ</w:t>
      </w:r>
    </w:p>
    <w:p w14:paraId="313450A0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Выполнил:</w:t>
      </w:r>
    </w:p>
    <w:p w14:paraId="13ED0257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студент группы </w:t>
      </w: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  <w:t>ЦИБ-241</w:t>
      </w:r>
    </w:p>
    <w:p w14:paraId="50A50A42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Направление подготовки/Специальность</w:t>
      </w:r>
    </w:p>
    <w:p w14:paraId="448F1EAF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38.03.05 - Бизнес-информатика</w:t>
      </w:r>
    </w:p>
    <w:p w14:paraId="56A7CDB8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Профиль подготовки/Специализация</w:t>
      </w:r>
    </w:p>
    <w:p w14:paraId="617D7377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Цифровые инновации в бизнесе</w:t>
      </w:r>
    </w:p>
    <w:p w14:paraId="69ECBA9C">
      <w:pPr>
        <w:wordWrap w:val="0"/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  <w:t>Губанова Светлана Алексеевна</w:t>
      </w:r>
    </w:p>
    <w:p w14:paraId="6467B877">
      <w:pPr>
        <w:wordWrap w:val="0"/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(Ф.И.О.) руководитель:</w:t>
      </w:r>
    </w:p>
    <w:p w14:paraId="530803A7">
      <w:pPr>
        <w:wordWrap w:val="0"/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  <w:t>Босенко Тимур Муртазович</w:t>
      </w:r>
    </w:p>
    <w:p w14:paraId="050AC3D3">
      <w:pPr>
        <w:wordWrap/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</w:pPr>
    </w:p>
    <w:p w14:paraId="29E8AFC4">
      <w:pPr>
        <w:jc w:val="center"/>
        <w:rPr>
          <w:rFonts w:hint="default" w:ascii="Times New Roman" w:hAnsi="Times New Roman" w:cs="Times New Roman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t>Москва 2025</w:t>
      </w:r>
    </w:p>
    <w:p w14:paraId="77E99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Цель работы:</w:t>
      </w:r>
    </w:p>
    <w:p w14:paraId="5305ACE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О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своить написание запросов для выборки данных из нескольких связанных таблиц с использованием оператора JOIN (INNER, LEFT, RIGHT); </w:t>
      </w:r>
    </w:p>
    <w:p w14:paraId="7A80591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Н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аучиться применять агрегатные функции (COUNT, SUM, AVG, MIN, MAX) совместно с группировкой данных (GROUP BY) для получения статистических и итоговых сведений; </w:t>
      </w:r>
    </w:p>
    <w:p w14:paraId="6B30615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олучить практические навыки использования вложенных подзапросов и фильтрации сгруппированных данных (HAVING); </w:t>
      </w:r>
    </w:p>
    <w:p w14:paraId="17A6D4C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З</w:t>
      </w:r>
      <w:r>
        <w:rPr>
          <w:rFonts w:hint="default" w:ascii="Times New Roman" w:hAnsi="Times New Roman" w:eastAsia="SimSun" w:cs="Times New Roman"/>
          <w:sz w:val="28"/>
          <w:szCs w:val="28"/>
        </w:rPr>
        <w:t>акрепить навыки манипуляции данными (INSERT, UPDATE, DELETE) в контексте связанных таблиц.</w:t>
      </w:r>
    </w:p>
    <w:p w14:paraId="6C7D2C8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09" w:leftChars="0" w:firstLine="709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Garamond-Bold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Краткое описание предметной области.</w:t>
      </w:r>
    </w:p>
    <w:p w14:paraId="564F0DA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Вариант (№7)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 описывает предметную область CRM-системы (системы управления взаимодействием с клиентами). В рамках работы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создаётся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база данных для хранения информации о клиентах компаний (название организации, контактный телефон) и заключаемых с ними коммерческих сделках (название сделки, сумма, этап выполнения). Это позволяет компании эффективно управлять продажами и отношениями с клиентами.</w:t>
      </w:r>
    </w:p>
    <w:p w14:paraId="6D2F326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Задание</w:t>
      </w:r>
    </w:p>
    <w:p w14:paraId="5DD7F519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Вывести список всех сделок в стадии "переговоры", указав название компании-клиента и контактное лицо. </w:t>
      </w:r>
    </w:p>
    <w:p w14:paraId="1DD5F022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Посчитать общую сумму сделок для каждого менеджера. </w:t>
      </w:r>
    </w:p>
    <w:p w14:paraId="6C8D5D03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 xml:space="preserve"> Выполнить задание 2 из «Тема 2. Система управления контрактами с поставщиками» (ЛР №3 из практикума): показать все контракты 5 (сделки) со статусом «Исполнено», заключенные в текущем году.</w:t>
      </w:r>
    </w:p>
    <w:p w14:paraId="18532F8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Ход работы</w:t>
      </w:r>
    </w:p>
    <w:p w14:paraId="00436D7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SQL-код запрос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ы представлен в приложении 1</w:t>
      </w:r>
    </w:p>
    <w:p w14:paraId="0F74D77D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Запрос 1: </w:t>
      </w:r>
      <w:r>
        <w:rPr>
          <w:rFonts w:hint="default" w:ascii="Times New Roman" w:hAnsi="Times New Roman" w:eastAsia="SimSun" w:cs="Times New Roman"/>
          <w:sz w:val="28"/>
          <w:szCs w:val="28"/>
        </w:rPr>
        <w:t>Вывести список всех сделок в стадии "переговоры", указав название компании-клиента и контактное лицо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(рис.1).</w:t>
      </w:r>
    </w:p>
    <w:p w14:paraId="118FDC64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004185" cy="1748155"/>
            <wp:effectExtent l="0" t="0" r="5715" b="44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17D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Рис.1 Результат выполнения 1 запроса.</w:t>
      </w:r>
    </w:p>
    <w:p w14:paraId="7073FB45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09" w:leftChars="0" w:right="0" w:rightChars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Запрос 2: </w:t>
      </w:r>
      <w:r>
        <w:rPr>
          <w:rFonts w:hint="default" w:ascii="Times New Roman" w:hAnsi="Times New Roman" w:eastAsia="SimSun" w:cs="Times New Roman"/>
          <w:sz w:val="28"/>
          <w:szCs w:val="28"/>
        </w:rPr>
        <w:t>Посчитать общую сумму сделок для каждого менеджера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(рис.2).</w:t>
      </w:r>
    </w:p>
    <w:p w14:paraId="540C764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30700" cy="1419225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rcRect b="26042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447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Рис. 2  Результат выполнения 2 запроса.</w:t>
      </w:r>
    </w:p>
    <w:p w14:paraId="2B515F2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09" w:leftChars="0" w:right="0" w:rightChars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Запрос 3:</w:t>
      </w:r>
      <w:r>
        <w:rPr>
          <w:rFonts w:hint="default" w:ascii="Times New Roman" w:hAnsi="Times New Roman" w:eastAsia="SimSun" w:cs="Times New Roman"/>
          <w:sz w:val="28"/>
          <w:szCs w:val="28"/>
        </w:rPr>
        <w:t>Выполнить задание 2 из «Тема 2. Система управления контрактами с поставщиками» (ЛР №3 из практикума): показать все контракты 5 (сделки) со статусом «Исполнено», заключенные в текущем году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(рис.3).</w:t>
      </w:r>
    </w:p>
    <w:p w14:paraId="45B0015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02710" cy="1929765"/>
            <wp:effectExtent l="0" t="0" r="8890" b="635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rcRect b="13651"/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A171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Рис. 3 Результат выполнения 3 запроса.</w:t>
      </w:r>
    </w:p>
    <w:p w14:paraId="4D12FD9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301447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Garamond" w:cs="Times New Roman"/>
          <w:b w:val="0"/>
          <w:bCs w:val="0"/>
          <w:color w:val="auto"/>
          <w:kern w:val="0"/>
          <w:sz w:val="28"/>
          <w:szCs w:val="28"/>
          <w:lang w:val="en-US" w:eastAsia="zh-CN" w:bidi="ar"/>
        </w:rPr>
        <w:t xml:space="preserve">В ходе выполнения данной лабораторной работы </w:t>
      </w:r>
      <w:r>
        <w:rPr>
          <w:rFonts w:hint="default" w:ascii="Times New Roman" w:hAnsi="Times New Roman" w:eastAsia="Garamond-Bold" w:cs="Times New Roman"/>
          <w:b w:val="0"/>
          <w:bCs w:val="0"/>
          <w:color w:val="auto"/>
          <w:kern w:val="0"/>
          <w:sz w:val="28"/>
          <w:szCs w:val="28"/>
          <w:lang w:val="en-US" w:eastAsia="zh-CN" w:bidi="ar"/>
        </w:rPr>
        <w:t xml:space="preserve">получены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практически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навык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5404F1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Практическое применение INNER JOIN для соединения таблиц Deal, company и contact</w:t>
      </w:r>
    </w:p>
    <w:p w14:paraId="25B2C2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Использование LEFT JOIN для подключения таблицы product (чтобы показывать сделки даже без привязанных продуктов)</w:t>
      </w:r>
    </w:p>
    <w:p w14:paraId="4F80C6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Освоение связи таблиц по ключевым полям: company_id, contact_id, deal_id</w:t>
      </w:r>
    </w:p>
    <w:p w14:paraId="6244B8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Использование SUM(amount) для подсчета общей суммы сделок</w:t>
      </w:r>
    </w:p>
    <w:p w14:paraId="68A776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Применение COUNT(deal_id) для подсчета количества сделок</w:t>
      </w:r>
    </w:p>
    <w:p w14:paraId="238AEF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Использование AVG(amount) для расчета средней суммы сделки</w:t>
      </w:r>
    </w:p>
    <w:p w14:paraId="192346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Освоение GROUP BY для группировки данных по менеджерам</w:t>
      </w:r>
    </w:p>
    <w:p w14:paraId="74CCBC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Использование WHERE для базовой фильтрации: stage = 'Исполнено'</w:t>
      </w:r>
    </w:p>
    <w:p w14:paraId="1CB5D9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Применение функций даты: YEAR(created_date) = 2024</w:t>
      </w:r>
    </w:p>
    <w:p w14:paraId="231120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Использование ORDER BY для сортировки результатов</w:t>
      </w:r>
    </w:p>
    <w:p w14:paraId="1A081E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Комбинирование условий с оператором AND</w:t>
      </w:r>
    </w:p>
    <w:p w14:paraId="2587D6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Практика вставки данных INSERT INTO с соблюдением связей между таблицами</w:t>
      </w:r>
    </w:p>
    <w:p w14:paraId="5176C7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Освоение правильного порядка вставки (сначала компании, потом контакты, потом сделки)</w:t>
      </w:r>
    </w:p>
    <w:p w14:paraId="5CECE7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 Понимание ограничений внешних ключей при операциях DELETE и UPDATE</w:t>
      </w:r>
    </w:p>
    <w:p w14:paraId="3921F9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115C83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28306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br w:type="page"/>
      </w:r>
    </w:p>
    <w:p w14:paraId="61AB770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righ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ПРИЛОЖЕНИЕ 1</w:t>
      </w:r>
    </w:p>
    <w:p w14:paraId="6EEEABB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p w14:paraId="5753EC3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-- Вставляем данные в таблицу company</w:t>
      </w:r>
    </w:p>
    <w:p w14:paraId="625DA8A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INSERT INTO company (company_id, company_name, website, email, created_date) VALUES</w:t>
      </w:r>
    </w:p>
    <w:p w14:paraId="24E8CDD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('COMP001', 'ООО "ТехноПром"', 'www.technoprom.ru', 'info@technoprom.ru', '2023-01-15'),</w:t>
      </w:r>
    </w:p>
    <w:p w14:paraId="411D67B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('COMP002', 'ИП Иванов', 'www.ivanov-ip.ru', 'ivanov@mail.ru', '2023-02-20'),</w:t>
      </w:r>
    </w:p>
    <w:p w14:paraId="526689B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('COMP003', 'АО "СтройГарант"', 'www.stroygarant.ru', 'contact@stroygarant.ru', '2023-03-10'),</w:t>
      </w:r>
    </w:p>
    <w:p w14:paraId="72EC1D5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('COMP004', 'ООО "ТоргСервис"', 'www.torgservice.ru', 'sales@torgservice.ru', '2023-04-05'),</w:t>
      </w:r>
    </w:p>
    <w:p w14:paraId="3440591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('COMP005', 'ЗАО "ИнвестПроект"', 'www.investproject.ru', 'office@investproject.ru', '2023-05-12');</w:t>
      </w:r>
    </w:p>
    <w:p w14:paraId="7470B07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p w14:paraId="55DA1AB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-- Вставляем данные в таблицу contact</w:t>
      </w:r>
    </w:p>
    <w:p w14:paraId="4674FD4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INSERT INTO contact (contact_id, full_name, phone, role, department, company_company_id) VALUES</w:t>
      </w:r>
    </w:p>
    <w:p w14:paraId="401EA7FF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('CONT001', 'Петров Алексей', '+79161234567', 'Менеджер', 'Отдел продаж', 'COMP001'),</w:t>
      </w:r>
    </w:p>
    <w:p w14:paraId="0CDA20D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('CONT002', 'Иванова Мария', '+79169876543', 'Директор', 'Руководство', 'COMP002'),</w:t>
      </w:r>
    </w:p>
    <w:p w14:paraId="484F466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('CONT003', 'Сидоров Дмитрий', '+79167778899', 'Директор', 'Коммерческий', 'COMP003'),</w:t>
      </w:r>
    </w:p>
    <w:p w14:paraId="0C5435C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('CONT004', 'Козлова Анна', '+79165554433', 'Менеджер', 'Отдел закупок', 'COMP004'),</w:t>
      </w:r>
    </w:p>
    <w:p w14:paraId="55CF1C7F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('CONT005', 'Васильев Иван', '+79163332211', 'Менеджер', 'Проектный отдел', 'COMP005'),</w:t>
      </w:r>
    </w:p>
    <w:p w14:paraId="378D750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('CONT006', 'Николаева Ольга', '+79164445566', 'Аналитик', 'Аналитический', 'COMP001');</w:t>
      </w:r>
    </w:p>
    <w:p w14:paraId="0E17D5E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p w14:paraId="794C7C3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-- Вставляем данные в таблицу Deal</w:t>
      </w:r>
    </w:p>
    <w:p w14:paraId="4CF2278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INSERT INTO Deal (deal_id, title, amount, stage, created_date, close_date, company_company_id) VALUES</w:t>
      </w:r>
    </w:p>
    <w:p w14:paraId="71ADFCE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('DEAL001', 'Поставка оборудования', 500000, 'переговоры', '2024-01-10', '2024-03-15', 'COMP001'),</w:t>
      </w:r>
    </w:p>
    <w:p w14:paraId="2A0C2E5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('DEAL002', 'Строительные материалы', 750000, 'Исполнено', '2024-02-15', '2024-04-20', 'COMP002'),</w:t>
      </w:r>
    </w:p>
    <w:p w14:paraId="0319F01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('DEAL003', 'IT-услуги', 300000, 'переговоры', '2024-03-01', '2024-05-10', 'COMP003'),</w:t>
      </w:r>
    </w:p>
    <w:p w14:paraId="4165053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('DEAL004', 'Консалтинговые услуги', 450000, 'инициация', '2024-04-05', '2024-06-15', 'COMP004'),</w:t>
      </w:r>
    </w:p>
    <w:p w14:paraId="2D179AE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('DEAL005', 'Техническое обслуживание', 600000, 'переговоры', '2024-05-20', '2024-07-25', 'COMP001'),</w:t>
      </w:r>
    </w:p>
    <w:p w14:paraId="5E3ED5A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('DEAL006', 'Разработка сайта', 250000, 'Исполнено', '2024-01-20', '2024-03-30', 'COMP005'),</w:t>
      </w:r>
    </w:p>
    <w:p w14:paraId="0A914E4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('DEAL007', 'Маркетинговые услуги', 350000, 'Исполнено', '2024-06-10', '2024-08-15', 'COMP003'),</w:t>
      </w:r>
    </w:p>
    <w:p w14:paraId="4201388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('DEAL008', 'Поставка мебели', 420000, 'переговоры', '2024-07-05', '2024-09-10', 'COMP004');</w:t>
      </w:r>
    </w:p>
    <w:p w14:paraId="1B555CD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p w14:paraId="7BA2D8F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-- Вставляем данные в таблицу product</w:t>
      </w:r>
    </w:p>
    <w:p w14:paraId="3FB7757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INSERT INTO product (product_id, name, description, category, price, Deal_deal_id) VALUES</w:t>
      </w:r>
    </w:p>
    <w:p w14:paraId="5F1E7EC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('PROD001', 'Станок ЧПУ', 'Станок с ЧПУ высокой точности', 'Оборудование', 500000, 'DEAL001'),</w:t>
      </w:r>
    </w:p>
    <w:p w14:paraId="465F3F8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('PROD002', 'Цемент М500', 'Цемент марки М500', 'Строительные', 750000, 'DEAL002'),</w:t>
      </w:r>
    </w:p>
    <w:p w14:paraId="0DD8A5F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('PROD003', 'Разработка ПО', 'Разработка CRM системы', 'IT-услуги', 300000, 'DEAL003'),</w:t>
      </w:r>
    </w:p>
    <w:p w14:paraId="2308068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('PROD004', 'Бизнес-консалтинг', 'Оптимизация процессов', 'Консалтинг', 450000, 'DEAL004'),</w:t>
      </w:r>
    </w:p>
    <w:p w14:paraId="4A3E7EB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('PROD005', 'Сервисный контракт', 'Годовое обслуживание', 'Услуги', 600000, 'DEAL005'),</w:t>
      </w:r>
    </w:p>
    <w:p w14:paraId="0078A6A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('PROD006', 'Корпоративный сайт', 'Разработка сайта', 'IT-услуги', 250000, 'DEAL006'),</w:t>
      </w:r>
    </w:p>
    <w:p w14:paraId="5CEA392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('PROD007', 'Рекламная кампания', 'Продвижение в соцсетях', 'Маркетинг', 350000, 'DEAL007'),</w:t>
      </w:r>
    </w:p>
    <w:p w14:paraId="67F87B2F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('PROD008', 'Офисная мебель', 'Мебель для офиса', 'Мебель', 420000, 'DEAL008');</w:t>
      </w:r>
    </w:p>
    <w:p w14:paraId="28B118B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p w14:paraId="17B821F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-- Вставляем данные в таблицу Task</w:t>
      </w:r>
    </w:p>
    <w:p w14:paraId="4DEE5AF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INSERT INTO Task (task_id, title, description, due_date, status, Deal_deal_id) VALUES</w:t>
      </w:r>
    </w:p>
    <w:p w14:paraId="45B7021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('TASK001', 'Подготовка КП', 'Подготовить коммерческое предложение', '2024-01-20', 'выполнено', 'DEAL001'),</w:t>
      </w:r>
    </w:p>
    <w:p w14:paraId="2FDFA95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('TASK002', 'Встреча с клиентом', 'Обсуждение деталей поставки', '2024-01-25', 'в работе', 'DEAL001'),</w:t>
      </w:r>
    </w:p>
    <w:p w14:paraId="79209192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('TASK003', 'Согласование договора', 'Юридическое согласование', '2024-02-20', 'выполнено', 'DEAL002'),</w:t>
      </w:r>
    </w:p>
    <w:p w14:paraId="21E501A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('TASK004', 'Разработка ТЗ', 'Создание технического задания', '2024-03-10', 'в работе', 'DEAL003'),</w:t>
      </w:r>
    </w:p>
    <w:p w14:paraId="09FA2F3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('TASK005', 'Анализ рынка', 'Провести анализ конкурентов', '2024-04-15', 'новая', 'DEAL004');</w:t>
      </w:r>
    </w:p>
    <w:p w14:paraId="03BE7A5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p w14:paraId="460BA00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-- Вставляем данные в таблицу interaction</w:t>
      </w:r>
    </w:p>
    <w:p w14:paraId="33306B1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INSERT INTO interaction (interaction_id, type, subject, company_company_id, contact_contact_id) VALUES</w:t>
      </w:r>
    </w:p>
    <w:p w14:paraId="19CBA84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('INT001', 'звонок', 'Обсуждение условий', 'COMP001', 'CONT001'),</w:t>
      </w:r>
    </w:p>
    <w:p w14:paraId="227297B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('INT002', 'встреча', 'Презентация', 'COMP002', 'CONT002'),</w:t>
      </w:r>
    </w:p>
    <w:p w14:paraId="1341761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('INT003', 'email', 'Отправка КП', 'COMP003', 'CONT003'),</w:t>
      </w:r>
    </w:p>
    <w:p w14:paraId="38BAD06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('INT004', 'звонок', 'Уточнение требований', 'COMP004', 'CONT004'),</w:t>
      </w:r>
    </w:p>
    <w:p w14:paraId="4DA5F8E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('INT005', 'встреча', 'Переговоры', 'COMP005', 'CONT005');</w:t>
      </w:r>
    </w:p>
    <w:p w14:paraId="455F0F8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fmt="decimal"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ramond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039B0">
    <w:pPr>
      <w:pStyle w:val="6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799764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dxoht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799764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attachedTemplate r:id="rId1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939"/>
    <w:rsid w:val="00196077"/>
    <w:rsid w:val="00986939"/>
    <w:rsid w:val="00A60BA3"/>
    <w:rsid w:val="059521B1"/>
    <w:rsid w:val="059B5D9F"/>
    <w:rsid w:val="072B7BE5"/>
    <w:rsid w:val="0E687EC3"/>
    <w:rsid w:val="0FB6ADB0"/>
    <w:rsid w:val="11BB1CD9"/>
    <w:rsid w:val="13AA02C9"/>
    <w:rsid w:val="14E79A66"/>
    <w:rsid w:val="228C3454"/>
    <w:rsid w:val="28012445"/>
    <w:rsid w:val="285F2B2C"/>
    <w:rsid w:val="2D652D94"/>
    <w:rsid w:val="38078D04"/>
    <w:rsid w:val="419DE75B"/>
    <w:rsid w:val="5417D824"/>
    <w:rsid w:val="5BC06D29"/>
    <w:rsid w:val="634534DF"/>
    <w:rsid w:val="697933F0"/>
    <w:rsid w:val="6D640697"/>
    <w:rsid w:val="744B2DDA"/>
    <w:rsid w:val="76886D12"/>
    <w:rsid w:val="7B95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6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Normal (Web)"/>
    <w:basedOn w:val="1"/>
    <w:semiHidden/>
    <w:unhideWhenUsed/>
    <w:qFormat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sty\OneDrive\&#1056;&#1072;&#1073;&#1086;&#1095;&#1080;&#1081;%20&#1089;&#1090;&#1086;&#1083;\&#1051;&#1073;_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Лб_.dotx</Template>
  <Pages>8</Pages>
  <TotalTime>269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2024-03-05T06:31:00Z</dcterms:created>
  <dc:creator>Crist Cas</dc:creator>
  <cp:lastModifiedBy>Svetlana Gubanova</cp:lastModifiedBy>
  <dcterms:modified xsi:type="dcterms:W3CDTF">2025-11-05T05:31:57Z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D1CF89BDED1040CE9CE134DC23B56936_13</vt:lpwstr>
  </property>
</Properties>
</file>