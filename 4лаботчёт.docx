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C9FF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2C715E5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Государственное автономное образовательное учреждение </w:t>
      </w:r>
    </w:p>
    <w:p w14:paraId="143CC51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7A62A20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2C4606A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(ГАОУ ВО МГПУ)</w:t>
      </w:r>
    </w:p>
    <w:p w14:paraId="2259220D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Институт цифрового образования</w:t>
      </w:r>
    </w:p>
    <w:p w14:paraId="71A82E19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Департамент информатики, управления и технологий</w:t>
      </w:r>
    </w:p>
    <w:p w14:paraId="638BCBD3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ТЧЕТ</w:t>
      </w:r>
    </w:p>
    <w:p w14:paraId="26D1C423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Базы данных</w:t>
      </w:r>
      <w:r>
        <w:rPr>
          <w:rFonts w:hint="default" w:ascii="Times New Roman" w:hAnsi="Times New Roman" w:eastAsia="SimSun" w:cs="Times New Roman"/>
          <w:sz w:val="28"/>
          <w:szCs w:val="28"/>
        </w:rPr>
        <w:t>»</w:t>
      </w:r>
    </w:p>
    <w:p w14:paraId="570A143F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 тему:</w:t>
      </w:r>
    </w:p>
    <w:p w14:paraId="639A637E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ОПТИМИЗАЦИЯ ЗАПРОСОВ И СТРУКТУРЫ БАЗЫ ДАННЫХ: ИНДЕКСЫ, ПРЕДСТАВЛЕНИЯ И АНАЛИЗ ПРОИЗВОДИТЕЛЬНОСТИ</w:t>
      </w:r>
    </w:p>
    <w:p w14:paraId="313450A0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Выполнил:</w:t>
      </w:r>
    </w:p>
    <w:p w14:paraId="13ED0257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студент группы </w:t>
      </w: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  <w:t>ЦИБ-241</w:t>
      </w:r>
    </w:p>
    <w:p w14:paraId="50A50A42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Направление подготовки/Специальность</w:t>
      </w:r>
    </w:p>
    <w:p w14:paraId="448F1EAF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38.03.05 - Бизнес-информатика</w:t>
      </w:r>
    </w:p>
    <w:p w14:paraId="56A7CDB8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Профиль подготовки/Специализация</w:t>
      </w:r>
    </w:p>
    <w:p w14:paraId="617D7377">
      <w:pPr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Цифровые инновации в бизнесе</w:t>
      </w:r>
    </w:p>
    <w:p w14:paraId="69ECBA9C">
      <w:pPr>
        <w:wordWrap w:val="0"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  <w:t>Губанова Светлана Алексеевна</w:t>
      </w:r>
    </w:p>
    <w:p w14:paraId="6467B877">
      <w:pPr>
        <w:wordWrap w:val="0"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(Ф.И.О.) руководитель:</w:t>
      </w:r>
    </w:p>
    <w:p w14:paraId="530803A7">
      <w:pPr>
        <w:wordWrap w:val="0"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  <w:t>Босенко Тимур Муртазович</w:t>
      </w:r>
    </w:p>
    <w:p w14:paraId="050AC3D3">
      <w:pPr>
        <w:wordWrap/>
        <w:spacing w:line="360" w:lineRule="auto"/>
        <w:jc w:val="right"/>
        <w:rPr>
          <w:rFonts w:hint="default" w:ascii="Times New Roman" w:hAnsi="Times New Roman" w:eastAsia="SimSun" w:cs="Times New Roman"/>
          <w:sz w:val="28"/>
          <w:szCs w:val="28"/>
          <w:u w:val="single"/>
          <w:lang w:val="ru-RU"/>
        </w:rPr>
      </w:pPr>
    </w:p>
    <w:p w14:paraId="29E8AFC4">
      <w:pPr>
        <w:jc w:val="center"/>
        <w:rPr>
          <w:rFonts w:hint="default"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>Москва 2025</w:t>
      </w:r>
    </w:p>
    <w:p w14:paraId="77E99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Цель работы:</w:t>
      </w:r>
    </w:p>
    <w:p w14:paraId="5305AC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>изучить концепцию индексов в базах данных и их влияние напроизводительность запросов;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05EC7F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>научиться анализировать план выполнения запроса с помощью</w:t>
      </w:r>
    </w:p>
    <w:p w14:paraId="7A8059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команды EXPLAIN для выявления "узких мест";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6B3061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>получить практические навыки создания индексов (CREATE INDEX) для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>ускорения операций выборки данных;</w:t>
      </w:r>
    </w:p>
    <w:p w14:paraId="10F4A4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>освоить создание представлений (CREATE VIEW) для упрощения</w:t>
      </w:r>
    </w:p>
    <w:p w14:paraId="17A6D4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сложных запросов и предоставления данных;</w:t>
      </w:r>
    </w:p>
    <w:p w14:paraId="36C1D8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>научиться создавать хранимые процедуры (CREATE PROCEDURE) и</w:t>
      </w:r>
    </w:p>
    <w:p w14:paraId="55DFC2A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функции (CREATE FUNCTION) для инкапсуляции бизнес-логики на</w:t>
      </w:r>
    </w:p>
    <w:p w14:paraId="552F99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стороне сервера.</w:t>
      </w:r>
    </w:p>
    <w:p w14:paraId="6C7D2C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09" w:leftChars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Garamond-Bold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Краткое описание предметной области.</w:t>
      </w:r>
    </w:p>
    <w:p w14:paraId="564F0DA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Вариант (№7)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 описывает предметную область CRM-системы (системы управления взаимодействием с клиентами). В рамках работы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создаётся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база данных для хранения информации о клиентах компаний (название организации, контактный телефон) и заключаемых с ними коммерческих сделках (название сделки, сумма, этап выполнения). Это позволяет компании эффективно управлять продажами и отношениями с клиентами.</w:t>
      </w:r>
    </w:p>
    <w:p w14:paraId="6D2F326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Задание</w:t>
      </w:r>
    </w:p>
    <w:p w14:paraId="2F1869D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0" w:firstLineChars="25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1. индекс: проанализируйте запрос SELECT *</w:t>
      </w:r>
    </w:p>
    <w:p w14:paraId="679CFCE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FROM deals WHERE stage = 'Закрыта успешно';.Создайте индекс для столбца stage и сравните планы выполнения.</w:t>
      </w:r>
    </w:p>
    <w:p w14:paraId="7562949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2. представление: создайте</w:t>
      </w:r>
    </w:p>
    <w:p w14:paraId="7DAA4D5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представление v_client_deals, показывающее все сделки для конкретной компании-клиента.</w:t>
      </w:r>
    </w:p>
    <w:p w14:paraId="3632EF0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процедура: реализовать процедуру update_deal_status из Темы 2 ЛР №4 (стр. 73 практикума) для обновления статусаконтракта (сделки).</w:t>
      </w:r>
    </w:p>
    <w:p w14:paraId="50F5007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60" w:leftChars="300" w:right="0" w:righ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Ход работы</w:t>
      </w:r>
    </w:p>
    <w:p w14:paraId="0F74D77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60" w:leftChars="300" w:right="0" w:righ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Задание 1: </w:t>
      </w:r>
      <w:r>
        <w:rPr>
          <w:rFonts w:hint="default" w:ascii="Times New Roman" w:hAnsi="Times New Roman" w:eastAsia="SimSun"/>
          <w:sz w:val="28"/>
          <w:szCs w:val="28"/>
        </w:rPr>
        <w:t>индекс: проанализируйте запрос SELECT *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</w:rPr>
        <w:t>FROM deals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</w:rPr>
        <w:t>WHERE stage = 'Закрыта успешно';.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</w:rPr>
        <w:t>Создайте индекс для столбца stage и сравните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</w:rPr>
        <w:t>планы выполнения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(рис.1). 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>SQL-код запроса SELECT и CREATE INDEX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 представлен в ПРИЛОЖЕНИИ 1.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</w:p>
    <w:p w14:paraId="118FDC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16580" cy="1779905"/>
            <wp:effectExtent l="0" t="0" r="7620" b="10795"/>
            <wp:docPr id="5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77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04C0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Рис.1 Результат выполнения 1 запроса с </w:t>
      </w:r>
      <w:r>
        <w:rPr>
          <w:rFonts w:hint="default" w:ascii="Times New Roman" w:hAnsi="Times New Roman"/>
          <w:sz w:val="24"/>
          <w:szCs w:val="24"/>
          <w:lang w:val="ru-RU"/>
        </w:rPr>
        <w:t>EXPLAIN до оптимизации</w:t>
      </w:r>
    </w:p>
    <w:p w14:paraId="540C764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510280" cy="1536700"/>
            <wp:effectExtent l="0" t="0" r="7620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EC5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Рис. 2  Результат выполнения 1 запроса с </w:t>
      </w:r>
      <w:r>
        <w:rPr>
          <w:rFonts w:hint="default" w:ascii="Times New Roman" w:hAnsi="Times New Roman"/>
          <w:sz w:val="24"/>
          <w:szCs w:val="24"/>
          <w:lang w:val="ru-RU"/>
        </w:rPr>
        <w:t>EXPLAIN после оптимизации</w:t>
      </w:r>
    </w:p>
    <w:p w14:paraId="42F9657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Почему поменялся тип доступа:</w:t>
      </w:r>
    </w:p>
    <w:p w14:paraId="21E142F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 индекса: ALL (Table Scan)</w:t>
      </w:r>
    </w:p>
    <w:p w14:paraId="12D5D61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Не было индекса по столбцу stage</w:t>
      </w:r>
    </w:p>
    <w:p w14:paraId="66D94EA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СУБД была вынуждена читать всю таблицу построчно</w:t>
      </w:r>
    </w:p>
    <w:p w14:paraId="34A4BDF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Проверяла каждую запись на условие stage = 'Выигран'</w:t>
      </w:r>
    </w:p>
    <w:p w14:paraId="0988247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ПОСЛЕ индекса: ref (Index Lookup)</w:t>
      </w:r>
    </w:p>
    <w:p w14:paraId="08566FD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Появился индекс idx_deal_stage как "оглавление" для столбца stage</w:t>
      </w:r>
    </w:p>
    <w:p w14:paraId="14A0040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СУБД сразу находит в индексе все записи со значением 'Выигран'</w:t>
      </w:r>
    </w:p>
    <w:p w14:paraId="1D29784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Получает физические адреса только нужных строк</w:t>
      </w:r>
    </w:p>
    <w:p w14:paraId="51102FB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Почему уменьшилось количество строк:</w:t>
      </w:r>
    </w:p>
    <w:p w14:paraId="45F69B4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ДО: 2000 строк</w:t>
      </w:r>
    </w:p>
    <w:p w14:paraId="24E6FCD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СУБД сообщает: "Я проверила ВСЕ 2000 записей таблицы"</w:t>
      </w:r>
    </w:p>
    <w:p w14:paraId="5F6F926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Пришлось просканировать всю таблицу</w:t>
      </w:r>
    </w:p>
    <w:p w14:paraId="75F7156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ПОСЛЕ: 297 строк</w:t>
      </w:r>
    </w:p>
    <w:p w14:paraId="1928A64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СУБД сообщает: "Я нашла в индексе 297 записей с stage='Выигран'"</w:t>
      </w:r>
    </w:p>
    <w:p w14:paraId="2352A47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58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Проверяются ТОЛЬКО релевантные записи</w:t>
      </w:r>
    </w:p>
    <w:p w14:paraId="7B61864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Задание 2. Представление: создайте представление v_client_deals, показывающее все сделки для конкретной компании-клиента. Полный SQL-код CREATE VIEW представлен в ПРИЛОЖЕНИИ 1, а результат выполнения на рис. 3.</w:t>
      </w:r>
    </w:p>
    <w:p w14:paraId="45B0015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426585" cy="1484630"/>
            <wp:effectExtent l="0" t="0" r="5715" b="127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171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Рис. 3 </w:t>
      </w:r>
      <w:r>
        <w:rPr>
          <w:rFonts w:hint="default" w:ascii="Times New Roman" w:hAnsi="Times New Roman"/>
          <w:sz w:val="24"/>
          <w:szCs w:val="24"/>
          <w:lang w:val="ru-RU"/>
        </w:rPr>
        <w:t>скриншот с результатом запроса SELECT * FROM</w:t>
      </w:r>
    </w:p>
    <w:p w14:paraId="246BA5B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Задание 3. процедура: реализовать процедуру update_deal_status  для обновления статусаконтракта (сделки). </w:t>
      </w:r>
    </w:p>
    <w:p w14:paraId="5B57D69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SQL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 xml:space="preserve"> код CREATE PROCEDURE/FUNCTION представлен в ПРИЛОЖЕНИИ 2. Скриншот, демонстрирующий успешное создание и вызов процедуры/функции представлен на рис. 4.</w:t>
      </w:r>
    </w:p>
    <w:p w14:paraId="5676593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709" w:firstLineChars="0"/>
        <w:jc w:val="center"/>
        <w:textAlignment w:val="auto"/>
      </w:pPr>
      <w:r>
        <w:drawing>
          <wp:inline distT="0" distB="0" distL="114300" distR="114300">
            <wp:extent cx="2630170" cy="2216785"/>
            <wp:effectExtent l="0" t="0" r="11430" b="571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B00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Рис. 4 </w:t>
      </w:r>
      <w:r>
        <w:rPr>
          <w:rFonts w:hint="default" w:ascii="Times New Roman" w:hAnsi="Times New Roman"/>
          <w:sz w:val="24"/>
          <w:szCs w:val="24"/>
          <w:lang w:val="ru-RU"/>
        </w:rPr>
        <w:t>скриншот, демонстрирующий успешное создание процедуры/функции.</w:t>
      </w:r>
    </w:p>
    <w:p w14:paraId="27156A5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</w:pPr>
      <w:r>
        <w:drawing>
          <wp:inline distT="0" distB="0" distL="114300" distR="114300">
            <wp:extent cx="3646805" cy="1683385"/>
            <wp:effectExtent l="0" t="0" r="1079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0A2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Рис. 4 </w:t>
      </w:r>
      <w:r>
        <w:rPr>
          <w:rFonts w:hint="default" w:ascii="Times New Roman" w:hAnsi="Times New Roman"/>
          <w:sz w:val="24"/>
          <w:szCs w:val="24"/>
          <w:lang w:val="ru-RU"/>
        </w:rPr>
        <w:t>скриншот, демонстрирующий успешн</w:t>
      </w:r>
      <w:r>
        <w:rPr>
          <w:rFonts w:hint="default"/>
          <w:sz w:val="24"/>
          <w:szCs w:val="24"/>
          <w:lang w:val="ru-RU"/>
        </w:rPr>
        <w:t>ый вызов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процедуры/функции.</w:t>
      </w:r>
    </w:p>
    <w:p w14:paraId="61D62D4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center"/>
        <w:textAlignment w:val="auto"/>
        <w:rPr>
          <w:rFonts w:hint="default"/>
          <w:lang w:val="ru-RU"/>
        </w:rPr>
      </w:pPr>
    </w:p>
    <w:p w14:paraId="4D12FD9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9927E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1. Работа с индексами:</w:t>
      </w:r>
    </w:p>
    <w:p w14:paraId="0A94F1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Понимание принципов работы индексов (B-дерево)</w:t>
      </w:r>
    </w:p>
    <w:p w14:paraId="6FD4BE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Практика создания индексов командой CREATE INDEX</w:t>
      </w:r>
    </w:p>
    <w:p w14:paraId="0230F6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Анализ влияния индексов на производительность запросов</w:t>
      </w:r>
    </w:p>
    <w:p w14:paraId="7E2722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2. Анализ производительности:</w:t>
      </w:r>
    </w:p>
    <w:p w14:paraId="216FA1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Использование EXPLAIN для анализа планов выполнения</w:t>
      </w:r>
    </w:p>
    <w:p w14:paraId="36731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Интерпретация ключевых метрик: type, rows, key</w:t>
      </w:r>
    </w:p>
    <w:p w14:paraId="7FE2E7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Выявление "узких мест" (полное сканирование таблицы)</w:t>
      </w:r>
    </w:p>
    <w:p w14:paraId="33303C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3. Оптимизация запросов:</w:t>
      </w:r>
    </w:p>
    <w:p w14:paraId="71E325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Преобразование запросов с ALL (Table Scan) в ref (Index Lookup)</w:t>
      </w:r>
    </w:p>
    <w:p w14:paraId="7E88A1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Снижение количества обрабатываемых строк с 2000 до 297</w:t>
      </w:r>
    </w:p>
    <w:p w14:paraId="11ABC6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Уменьшение нагрузки на IO подсистему</w:t>
      </w:r>
    </w:p>
    <w:p w14:paraId="75C256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4. Создание представлений:</w:t>
      </w:r>
    </w:p>
    <w:p w14:paraId="1F875C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Абстрагирование сложных JOIN-запросов через CREATE VIEW</w:t>
      </w:r>
    </w:p>
    <w:p w14:paraId="41A2C9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Упрощение доступа к данным для конечных пользователей</w:t>
      </w:r>
    </w:p>
    <w:p w14:paraId="4DA0DF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Создание логического слоя поверх физических таблиц</w:t>
      </w:r>
    </w:p>
    <w:p w14:paraId="37D153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5. Разработка хранимых процедур:</w:t>
      </w:r>
    </w:p>
    <w:p w14:paraId="249452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Инкапсуляция бизнес-логики на стороне СУБД</w:t>
      </w:r>
    </w:p>
    <w:p w14:paraId="238CA2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Работа с параметрами, переменными и условными конструкциями</w:t>
      </w:r>
    </w:p>
    <w:p w14:paraId="115C83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ru-RU" w:eastAsia="zh-CN"/>
        </w:rPr>
        <w:t xml:space="preserve">- </w:t>
      </w:r>
      <w:r>
        <w:rPr>
          <w:rFonts w:hint="default" w:ascii="Times New Roman" w:hAnsi="Times New Roman" w:eastAsia="Garamond"/>
          <w:b w:val="0"/>
          <w:bCs w:val="0"/>
          <w:color w:val="auto"/>
          <w:kern w:val="0"/>
          <w:sz w:val="28"/>
          <w:szCs w:val="28"/>
          <w:lang w:val="en-US" w:eastAsia="zh-CN"/>
        </w:rPr>
        <w:t>Обработка ошибок и транзакционная логика</w:t>
      </w:r>
      <w:bookmarkStart w:id="0" w:name="_GoBack"/>
      <w:bookmarkEnd w:id="0"/>
    </w:p>
    <w:p w14:paraId="28306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br w:type="page"/>
      </w:r>
    </w:p>
    <w:p w14:paraId="61AB770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ПРИЛОЖЕНИЕ 1</w:t>
      </w:r>
    </w:p>
    <w:p w14:paraId="4C87476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SQL-код запроса SELECT</w:t>
      </w:r>
    </w:p>
    <w:p w14:paraId="6F58558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EXPLAIN </w:t>
      </w:r>
    </w:p>
    <w:p w14:paraId="0193CD3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SELECT * </w:t>
      </w:r>
    </w:p>
    <w:p w14:paraId="4EF5241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FROM deal </w:t>
      </w:r>
    </w:p>
    <w:p w14:paraId="225E49E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WHERE stage = 'Выигран';</w:t>
      </w:r>
    </w:p>
    <w:p w14:paraId="524CBA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SQL-код запрос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INDEX</w:t>
      </w:r>
    </w:p>
    <w:p w14:paraId="4CA5FA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CREATE INDEX idx_deal_stage ON deal(stage);</w:t>
      </w:r>
    </w:p>
    <w:p w14:paraId="68F031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SQL-код CREATE VIEW</w:t>
      </w:r>
    </w:p>
    <w:p w14:paraId="2A703F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>CREATE VIEW v_client_deals AS</w:t>
      </w:r>
    </w:p>
    <w:p w14:paraId="270226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SELECT </w:t>
      </w:r>
    </w:p>
    <w:p w14:paraId="1CDA51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d.deal_id,</w:t>
      </w:r>
    </w:p>
    <w:p w14:paraId="3760A6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d.title,</w:t>
      </w:r>
    </w:p>
    <w:p w14:paraId="02376E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d.amount,</w:t>
      </w:r>
    </w:p>
    <w:p w14:paraId="59447B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d.stage,</w:t>
      </w:r>
    </w:p>
    <w:p w14:paraId="33AD48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d.created_date,</w:t>
      </w:r>
    </w:p>
    <w:p w14:paraId="66C975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d.close_date,</w:t>
      </w:r>
    </w:p>
    <w:p w14:paraId="595632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c.company_id,</w:t>
      </w:r>
    </w:p>
    <w:p w14:paraId="748CD1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c.company_name,</w:t>
      </w:r>
    </w:p>
    <w:p w14:paraId="1660E6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 xml:space="preserve">    c.email</w:t>
      </w:r>
    </w:p>
    <w:p w14:paraId="1C3818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>FROM deal d</w:t>
      </w:r>
    </w:p>
    <w:p w14:paraId="06AF93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t>JOIN company c ON d.company_company_id = c.company_id;</w:t>
      </w:r>
    </w:p>
    <w:p w14:paraId="596BA5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sz w:val="28"/>
          <w:szCs w:val="28"/>
          <w:lang w:val="ru-RU" w:eastAsia="zh-CN"/>
        </w:rPr>
        <w:br w:type="page"/>
      </w:r>
    </w:p>
    <w:p w14:paraId="1E82A51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ПРИЛОЖЕНИЕ 2</w:t>
      </w:r>
    </w:p>
    <w:p w14:paraId="4E6F8E19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DELIMITER //</w:t>
      </w:r>
    </w:p>
    <w:p w14:paraId="5FB536BF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</w:p>
    <w:p w14:paraId="5ACEE02B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CREATE PROCEDURE update_deal_status(</w:t>
      </w:r>
    </w:p>
    <w:p w14:paraId="3FA882D8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IN p_deal_id INT,</w:t>
      </w:r>
    </w:p>
    <w:p w14:paraId="7D3ABA5D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IN p_new_stage VARCHAR(20)</w:t>
      </w:r>
    </w:p>
    <w:p w14:paraId="52EE2303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)</w:t>
      </w:r>
    </w:p>
    <w:p w14:paraId="00A82C7D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BEGIN</w:t>
      </w:r>
    </w:p>
    <w:p w14:paraId="0B36C639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DECLARE v_current_stage VARCHAR(20);</w:t>
      </w:r>
    </w:p>
    <w:p w14:paraId="01967036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DECLARE v_close_date DATE;</w:t>
      </w:r>
    </w:p>
    <w:p w14:paraId="073A8328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DECLARE deal_count INT DEFAULT 0;</w:t>
      </w:r>
    </w:p>
    <w:p w14:paraId="134563F4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</w:t>
      </w:r>
    </w:p>
    <w:p w14:paraId="5305767D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-- Проверяем существование сделки</w:t>
      </w:r>
    </w:p>
    <w:p w14:paraId="192CCD6E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SELECT COUNT(*) INTO deal_count FROM deal WHERE deal_id = p_deal_id;</w:t>
      </w:r>
    </w:p>
    <w:p w14:paraId="78125EE7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</w:t>
      </w:r>
    </w:p>
    <w:p w14:paraId="2BBDA11D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IF deal_count = 0 THEN</w:t>
      </w:r>
    </w:p>
    <w:p w14:paraId="5031C6E8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SIGNAL SQLSTATE '45000' SET MESSAGE_TEXT = 'Сделка с указанным ID не найдена';</w:t>
      </w:r>
    </w:p>
    <w:p w14:paraId="2B2D8310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ELSE</w:t>
      </w:r>
    </w:p>
    <w:p w14:paraId="72102CEB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-- Получаем текущий статус сделки</w:t>
      </w:r>
    </w:p>
    <w:p w14:paraId="0DFF042D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SELECT stage INTO v_current_stage </w:t>
      </w:r>
    </w:p>
    <w:p w14:paraId="296C3F4A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FROM deal </w:t>
      </w:r>
    </w:p>
    <w:p w14:paraId="21EBB9D7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WHERE deal_id = p_deal_id;</w:t>
      </w:r>
    </w:p>
    <w:p w14:paraId="6F81B5B4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</w:t>
      </w:r>
    </w:p>
    <w:p w14:paraId="16A77F50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-- Если новый статус - закрытый, устанавливаем дату закрытия</w:t>
      </w:r>
    </w:p>
    <w:p w14:paraId="7B240E42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IF p_new_stage IN ('Закрыта успешно', 'Закрыта провалом') THEN</w:t>
      </w:r>
    </w:p>
    <w:p w14:paraId="5B1611C3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    SET v_close_date = NOW();</w:t>
      </w:r>
    </w:p>
    <w:p w14:paraId="0FA27FCE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ELSE</w:t>
      </w:r>
    </w:p>
    <w:p w14:paraId="40321EDF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    SET v_close_date = NULL;</w:t>
      </w:r>
    </w:p>
    <w:p w14:paraId="5E4A520A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END IF;</w:t>
      </w:r>
    </w:p>
    <w:p w14:paraId="7D463DFB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</w:t>
      </w:r>
    </w:p>
    <w:p w14:paraId="34B24E0C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-- Обновляем сделку</w:t>
      </w:r>
    </w:p>
    <w:p w14:paraId="1991395B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UPDATE deal </w:t>
      </w:r>
    </w:p>
    <w:p w14:paraId="773A981A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SET stage = p_new_stage,</w:t>
      </w:r>
    </w:p>
    <w:p w14:paraId="0853EFF0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    close_date = v_close_date</w:t>
      </w:r>
    </w:p>
    <w:p w14:paraId="5333A2AE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WHERE deal_id = p_deal_id;</w:t>
      </w:r>
    </w:p>
    <w:p w14:paraId="62A27609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</w:t>
      </w:r>
    </w:p>
    <w:p w14:paraId="0BF734F7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-- Выводим сообщение (в MySQL через SELECT)</w:t>
      </w:r>
    </w:p>
    <w:p w14:paraId="147375CE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SELECT CONCAT('Статус сделки ', p_deal_id, ' изменен с "', </w:t>
      </w:r>
    </w:p>
    <w:p w14:paraId="4CA2B264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                 v_current_stage, '" на "', p_new_stage, '"') AS result;</w:t>
      </w:r>
    </w:p>
    <w:p w14:paraId="05A6D66D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    END IF;</w:t>
      </w:r>
    </w:p>
    <w:p w14:paraId="7EDD5E6E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END//</w:t>
      </w:r>
    </w:p>
    <w:p w14:paraId="25C2EE23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</w:p>
    <w:p w14:paraId="437830EB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DELIMITER ;</w:t>
      </w:r>
    </w:p>
    <w:p w14:paraId="30255634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</w:p>
    <w:p w14:paraId="39A2F9A9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right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C63D1F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660" w:leftChars="300" w:right="0" w:firstLine="0" w:firstLineChars="0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4A325FA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p w14:paraId="7A33AFB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/>
        <w:jc w:val="left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fmt="decimal"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039B0">
    <w:pPr>
      <w:pStyle w:val="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79976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xoht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79976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2029F"/>
    <w:multiLevelType w:val="singleLevel"/>
    <w:tmpl w:val="D7C2029F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39"/>
    <w:rsid w:val="00196077"/>
    <w:rsid w:val="00986939"/>
    <w:rsid w:val="00A60BA3"/>
    <w:rsid w:val="059521B1"/>
    <w:rsid w:val="059B5D9F"/>
    <w:rsid w:val="05C26FB8"/>
    <w:rsid w:val="072B7BE5"/>
    <w:rsid w:val="0E687EC3"/>
    <w:rsid w:val="0FB6ADB0"/>
    <w:rsid w:val="11BB1CD9"/>
    <w:rsid w:val="13AA02C9"/>
    <w:rsid w:val="14E79A66"/>
    <w:rsid w:val="228C3454"/>
    <w:rsid w:val="28012445"/>
    <w:rsid w:val="28067B3A"/>
    <w:rsid w:val="285F2B2C"/>
    <w:rsid w:val="2D524731"/>
    <w:rsid w:val="2D652D94"/>
    <w:rsid w:val="31921206"/>
    <w:rsid w:val="38078D04"/>
    <w:rsid w:val="419DE75B"/>
    <w:rsid w:val="5417D824"/>
    <w:rsid w:val="5BC06D29"/>
    <w:rsid w:val="5F865D24"/>
    <w:rsid w:val="60C14FF9"/>
    <w:rsid w:val="634534DF"/>
    <w:rsid w:val="697933F0"/>
    <w:rsid w:val="6D640697"/>
    <w:rsid w:val="744B2DDA"/>
    <w:rsid w:val="76886D12"/>
    <w:rsid w:val="7B95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sty\OneDrive\&#1056;&#1072;&#1073;&#1086;&#1095;&#1080;&#1081;%20&#1089;&#1090;&#1086;&#1083;\&#1051;&#1073;_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Лб_.dotx</Template>
  <Pages>8</Pages>
  <Lines>1</Lines>
  <Paragraphs>1</Paragraphs>
  <TotalTime>5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2024-03-05T06:31:00Z</dcterms:created>
  <dc:creator>Crist Cas</dc:creator>
  <cp:lastModifiedBy>Svetlana Gubanova</cp:lastModifiedBy>
  <dcterms:modified xsi:type="dcterms:W3CDTF">2025-11-26T09:56:08Z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5D5C0C40521846B9ABABD3DC00403134_13</vt:lpwstr>
  </property>
</Properties>
</file>